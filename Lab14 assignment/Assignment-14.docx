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740E0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7190FD82">
      <w:pPr>
        <w:ind w:left="6303" w:hanging="6303" w:hangingChars="2250"/>
        <w:rPr>
          <w:rFonts w:hint="default" w:ascii="Times New Roman" w:hAnsi="Times New Roman" w:eastAsia="Times New Roman" w:cs="Times New Roman"/>
          <w:b w:val="0"/>
          <w:bCs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Name: 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8"/>
          <w:szCs w:val="28"/>
          <w:lang w:val="en-US"/>
        </w:rPr>
        <w:t>Ankeshwarapu Ramya</w:t>
      </w:r>
    </w:p>
    <w:p w14:paraId="189F7EF5">
      <w:pPr>
        <w:ind w:firstLine="6303" w:firstLineChars="2250"/>
        <w:rPr>
          <w:rFonts w:hint="default" w:ascii="Times New Roman" w:hAnsi="Times New Roman" w:eastAsia="Times New Roman" w:cs="Times New Roman"/>
          <w:b w:val="0"/>
          <w:bCs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>Branch: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8"/>
          <w:szCs w:val="28"/>
          <w:lang w:val="en-US"/>
        </w:rPr>
        <w:t xml:space="preserve"> ECE (ES) </w:t>
      </w:r>
    </w:p>
    <w:p w14:paraId="6892BF16">
      <w:pPr>
        <w:ind w:firstLine="6300" w:firstLineChars="2250"/>
        <w:rPr>
          <w:rFonts w:hint="default" w:ascii="Times New Roman" w:hAnsi="Times New Roman" w:eastAsia="Times New Roman" w:cs="Times New Roman"/>
          <w:b w:val="0"/>
          <w:bCs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8"/>
          <w:szCs w:val="28"/>
          <w:lang w:val="en-US"/>
        </w:rPr>
        <w:t>Mtech-1st year</w:t>
      </w:r>
    </w:p>
    <w:p w14:paraId="394FDA29">
      <w:pPr>
        <w:ind w:firstLine="6303" w:firstLineChars="2250"/>
        <w:rPr>
          <w:rFonts w:hint="default" w:ascii="Times New Roman" w:hAnsi="Times New Roman" w:eastAsia="Times New Roman" w:cs="Times New Roman"/>
          <w:b w:val="0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HTNO: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8"/>
        </w:rPr>
        <w:t>2505B04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8"/>
          <w:szCs w:val="28"/>
          <w:lang w:val="en-US"/>
        </w:rPr>
        <w:t>206</w:t>
      </w:r>
    </w:p>
    <w:p w14:paraId="43371CC8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</w:p>
    <w:p w14:paraId="33CEEED6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174C5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Lab 14 – Web Frontend Development: AI-assisted HTML/CSS/JS with Python</w:t>
      </w:r>
    </w:p>
    <w:p w14:paraId="500326CD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280" w:line="276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Task Description-1 – AI-generated HTML Page</w:t>
      </w:r>
    </w:p>
    <w:p w14:paraId="060D1E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Task: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Ask AI to generate a simple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HTML homepage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for a "Student Info Portal" with a header, navigation menu, and footer.</w:t>
      </w:r>
    </w:p>
    <w:p w14:paraId="59B0A336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Expected Output:</w:t>
      </w:r>
    </w:p>
    <w:p w14:paraId="1088FBFE">
      <w:pPr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HTML code with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>&lt;header&gt;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>&lt;nav&gt;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>&lt;footer&gt;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14:paraId="7F49E5E8">
      <w:pPr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Clean indentation, proper tags, and comments.</w:t>
      </w:r>
    </w:p>
    <w:p w14:paraId="0914E7A2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</w:pPr>
    </w:p>
    <w:p w14:paraId="778D48AA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Code:</w:t>
      </w:r>
    </w:p>
    <w:p w14:paraId="63DDB974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7C45805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en-US"/>
        </w:rPr>
        <w:drawing>
          <wp:inline distT="0" distB="0" distL="0" distR="0">
            <wp:extent cx="6381115" cy="3398520"/>
            <wp:effectExtent l="19050" t="0" r="549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666" cy="3398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1EE263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en-US"/>
        </w:rPr>
        <w:drawing>
          <wp:inline distT="0" distB="0" distL="0" distR="0">
            <wp:extent cx="5610225" cy="3299460"/>
            <wp:effectExtent l="0" t="0" r="9525" b="15240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5053" cy="3308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335CB9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6B9702C9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12F4CBE7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58829D11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61BDCBC8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67C19F56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3379CC58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382A253A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en-US"/>
        </w:rPr>
        <w:drawing>
          <wp:inline distT="0" distB="0" distL="0" distR="0">
            <wp:extent cx="5604510" cy="3124835"/>
            <wp:effectExtent l="1905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9044" cy="3127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4972E6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553C64EF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cs="Times New Roman"/>
          <w:b/>
          <w:sz w:val="28"/>
          <w:szCs w:val="28"/>
        </w:rPr>
      </w:pPr>
      <w: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86A9917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cs="Times New Roman"/>
          <w:b/>
          <w:sz w:val="28"/>
          <w:szCs w:val="28"/>
        </w:rPr>
      </w:pPr>
    </w:p>
    <w:p w14:paraId="72FBBD56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cs="Times New Roman"/>
          <w:b/>
          <w:sz w:val="28"/>
          <w:szCs w:val="28"/>
        </w:rPr>
      </w:pPr>
    </w:p>
    <w:p w14:paraId="6A435C50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59BA803F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rPr>
          <w:rFonts w:ascii="Times New Roman" w:hAnsi="Times New Roman" w:cs="Times New Roman"/>
          <w:b/>
          <w:sz w:val="28"/>
          <w:szCs w:val="28"/>
          <w:lang w:val="en-US" w:eastAsia="en-US"/>
        </w:rPr>
        <w:drawing>
          <wp:inline distT="0" distB="0" distL="0" distR="0">
            <wp:extent cx="4354830" cy="2204720"/>
            <wp:effectExtent l="19050" t="0" r="762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7908" cy="2211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11E2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2AAC31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Task Description-2 – CSS Styling</w:t>
      </w:r>
    </w:p>
    <w:p w14:paraId="11333251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Task: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Use AI to add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CSS styling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to Task #1 homepage for:</w:t>
      </w:r>
    </w:p>
    <w:p w14:paraId="02A92FDC">
      <w:pPr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Responsive navigation bar.</w:t>
      </w:r>
    </w:p>
    <w:p w14:paraId="50DB01BA">
      <w:pPr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Centered content section.</w:t>
      </w:r>
    </w:p>
    <w:p w14:paraId="05A5936A">
      <w:pPr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Footer with light gray background.</w:t>
      </w:r>
    </w:p>
    <w:p w14:paraId="2DCCF9CA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Expected Output:</w:t>
      </w:r>
    </w:p>
    <w:p w14:paraId="10E2EA63">
      <w:pPr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HTML + CSS combined.</w:t>
      </w:r>
    </w:p>
    <w:p w14:paraId="48AFFA4C">
      <w:pPr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AI explains how CSS classes apply.</w:t>
      </w:r>
    </w:p>
    <w:p w14:paraId="52CA51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Expected Output: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AI refactors with withopen() and try-except:</w:t>
      </w:r>
    </w:p>
    <w:p w14:paraId="502ABC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Code:</w:t>
      </w:r>
    </w:p>
    <w:p w14:paraId="4379C4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6188710" cy="3942715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0223" cy="3950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6188710" cy="1409700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09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B51C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D6848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CE414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2D81E1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F3959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BC233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240E7B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Output:</w:t>
      </w:r>
    </w:p>
    <w:p w14:paraId="6389A2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5612130" cy="2867025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02F7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248DB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Task Description-3 – JavaScript Interactivity</w:t>
      </w:r>
    </w:p>
    <w:p w14:paraId="476538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Task: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Prompt AI to generate a JS script that validates a simple login form (non-empty username/password).</w:t>
      </w:r>
    </w:p>
    <w:p w14:paraId="3038D6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Expected Output:</w:t>
      </w:r>
    </w:p>
    <w:p w14:paraId="5FB19E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Working on submit JS validation.</w:t>
      </w:r>
    </w:p>
    <w:p w14:paraId="4EB2FF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Clear error messages if inputs are empty.</w:t>
      </w:r>
    </w:p>
    <w:p w14:paraId="42A6AD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Code:</w:t>
      </w:r>
    </w:p>
    <w:p w14:paraId="69E5D3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5033010" cy="396557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010" cy="3966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en-US" w:eastAsia="en-US"/>
        </w:rPr>
        <w:drawing>
          <wp:inline distT="0" distB="0" distL="0" distR="0">
            <wp:extent cx="5981700" cy="428752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3956" cy="4289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en-US" w:eastAsia="en-US"/>
        </w:rPr>
        <w:drawing>
          <wp:inline distT="0" distB="0" distL="0" distR="0">
            <wp:extent cx="5977890" cy="1134745"/>
            <wp:effectExtent l="1905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0915" cy="1137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2B14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Output:</w:t>
      </w:r>
    </w:p>
    <w:p w14:paraId="2E1D92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 w:eastAsia="en-US"/>
        </w:rPr>
        <w:drawing>
          <wp:inline distT="0" distB="0" distL="0" distR="0">
            <wp:extent cx="6188710" cy="2926715"/>
            <wp:effectExtent l="19050" t="0" r="2540" b="0"/>
            <wp:docPr id="1" name="Picture 5" descr="C:\Users\Admin\Desktop\WhatsApp Image 2025-11-25 at 5.53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C:\Users\Admin\Desktop\WhatsApp Image 2025-11-25 at 5.53.03 PM.jpe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27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2C14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1F273F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Task Description-4 – Python Backend Integration</w:t>
      </w:r>
    </w:p>
    <w:p w14:paraId="1E9637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Task: Ask AI to generate a Flask app that serves the HTML form (Task #3) and prints the username on successful login.</w:t>
      </w:r>
    </w:p>
    <w:p w14:paraId="3E1ADE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Code:</w:t>
      </w:r>
    </w:p>
    <w:p w14:paraId="4B6D37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4964430" cy="3844925"/>
            <wp:effectExtent l="1905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8988" cy="3848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 w14:paraId="6E2A03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Terminal:</w:t>
      </w:r>
    </w:p>
    <w:p w14:paraId="0C2D93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4964430" cy="1036955"/>
            <wp:effectExtent l="19050" t="0" r="7620" b="0"/>
            <wp:docPr id="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4358" cy="1039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61E2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Output:</w:t>
      </w:r>
    </w:p>
    <w:p w14:paraId="571FD0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 w:eastAsia="en-US"/>
        </w:rPr>
        <w:drawing>
          <wp:inline distT="0" distB="0" distL="0" distR="0">
            <wp:extent cx="5253990" cy="2699385"/>
            <wp:effectExtent l="1905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973" cy="2701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headerReference r:id="rId4" w:type="default"/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48FA46">
    <w:pPr>
      <w:jc w:val="center"/>
      <w:rPr>
        <w:rFonts w:ascii="Times New Roman" w:hAnsi="Times New Roman" w:eastAsia="Times New Roman" w:cs="Times New Roman"/>
        <w:b/>
        <w:bCs/>
        <w:color w:val="000000"/>
        <w:sz w:val="32"/>
        <w:szCs w:val="32"/>
        <w:lang w:val="en-US"/>
      </w:rPr>
    </w:pPr>
    <w:r>
      <w:rPr>
        <w:rFonts w:ascii="Times New Roman" w:hAnsi="Times New Roman" w:eastAsia="Times New Roman" w:cs="Times New Roman"/>
        <w:b/>
        <w:bCs/>
        <w:color w:val="000000"/>
        <w:sz w:val="32"/>
        <w:szCs w:val="32"/>
        <w:lang w:val="en-US"/>
      </w:rPr>
      <w:t>AI Assisted Problem Solving Using Python</w:t>
    </w:r>
  </w:p>
  <w:p w14:paraId="1C37DA7C">
    <w:pPr>
      <w:jc w:val="center"/>
      <w:rPr>
        <w:rFonts w:ascii="Times New Roman" w:hAnsi="Times New Roman" w:eastAsia="Times New Roman" w:cs="Times New Roman"/>
        <w:b/>
        <w:bCs/>
        <w:color w:val="000000"/>
        <w:sz w:val="32"/>
        <w:szCs w:val="32"/>
        <w:lang w:val="en-US"/>
      </w:rPr>
    </w:pPr>
  </w:p>
  <w:p w14:paraId="745908CD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69112A"/>
    <w:multiLevelType w:val="multilevel"/>
    <w:tmpl w:val="3A69112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>
    <w:nsid w:val="5D1E1519"/>
    <w:multiLevelType w:val="multilevel"/>
    <w:tmpl w:val="5D1E151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>
    <w:nsid w:val="65F07560"/>
    <w:multiLevelType w:val="multilevel"/>
    <w:tmpl w:val="65F0756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attachedTemplate r:id="rId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70422"/>
    <w:rsid w:val="001B33D4"/>
    <w:rsid w:val="00230B5D"/>
    <w:rsid w:val="00252DDB"/>
    <w:rsid w:val="00272492"/>
    <w:rsid w:val="00442638"/>
    <w:rsid w:val="0049023C"/>
    <w:rsid w:val="00497139"/>
    <w:rsid w:val="004E2E2F"/>
    <w:rsid w:val="00533D91"/>
    <w:rsid w:val="00653026"/>
    <w:rsid w:val="007C2DB7"/>
    <w:rsid w:val="00891B44"/>
    <w:rsid w:val="009B66D2"/>
    <w:rsid w:val="00A42153"/>
    <w:rsid w:val="00A71650"/>
    <w:rsid w:val="00B2136A"/>
    <w:rsid w:val="00C77E97"/>
    <w:rsid w:val="00CE2CED"/>
    <w:rsid w:val="00D428BE"/>
    <w:rsid w:val="00D51677"/>
    <w:rsid w:val="00F47DC5"/>
    <w:rsid w:val="00FD5449"/>
    <w:rsid w:val="5A0233D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7">
    <w:name w:val="Balloon Text Char"/>
    <w:basedOn w:val="2"/>
    <w:link w:val="4"/>
    <w:semiHidden/>
    <w:uiPriority w:val="99"/>
    <w:rPr>
      <w:rFonts w:ascii="Tahoma" w:hAnsi="Tahoma" w:eastAsia="Calibri" w:cs="Tahoma"/>
      <w:sz w:val="16"/>
      <w:szCs w:val="16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%20T495\AppData\Local\Kingsoft\WPS%20Office\12.2.0.23155\office6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191</Words>
  <Characters>1090</Characters>
  <Lines>9</Lines>
  <Paragraphs>2</Paragraphs>
  <TotalTime>15</TotalTime>
  <ScaleCrop>false</ScaleCrop>
  <LinksUpToDate>false</LinksUpToDate>
  <CharactersWithSpaces>1279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2025-11-25T11:28:00Z</dcterms:created>
  <dc:creator>Admin</dc:creator>
  <cp:lastModifiedBy>ramya Ankeshwarapu</cp:lastModifiedBy>
  <dcterms:modified xsi:type="dcterms:W3CDTF">2025-11-25T16:31:01Z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FA7ACE857D9342F5B9165BD33524B739_13</vt:lpwstr>
  </property>
</Properties>
</file>